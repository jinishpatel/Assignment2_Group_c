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7D762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82B810D" wp14:editId="28028752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E4EAE2E" w14:textId="06D3E6F7" w:rsidR="00C6554A" w:rsidRDefault="009E0F81" w:rsidP="00C6554A">
      <w:pPr>
        <w:pStyle w:val="Title"/>
      </w:pPr>
      <w:r>
        <w:t>Assignment 1</w:t>
      </w:r>
    </w:p>
    <w:p w14:paraId="3B7D03E9" w14:textId="6C17C5BB" w:rsidR="00C6554A" w:rsidRPr="00D5413C" w:rsidRDefault="009E0F81" w:rsidP="00C6554A">
      <w:pPr>
        <w:pStyle w:val="Subtitle"/>
      </w:pPr>
      <w:r>
        <w:t>Bmi calculator</w:t>
      </w:r>
    </w:p>
    <w:p w14:paraId="460BDC62" w14:textId="66756242" w:rsidR="00C6554A" w:rsidRDefault="009E0F81" w:rsidP="00C6554A">
      <w:pPr>
        <w:pStyle w:val="ContactInfo"/>
      </w:pPr>
      <w:r>
        <w:t>Jinish Patel</w:t>
      </w:r>
      <w:r w:rsidR="00C6554A">
        <w:t xml:space="preserve"> | </w:t>
      </w:r>
      <w:r>
        <w:t>Asp.net</w:t>
      </w:r>
      <w:r w:rsidR="00C6554A">
        <w:t xml:space="preserve"> |</w:t>
      </w:r>
      <w:r w:rsidR="00C6554A" w:rsidRPr="00D5413C">
        <w:t xml:space="preserve"> </w:t>
      </w:r>
      <w:r>
        <w:t>01/06/2023</w:t>
      </w:r>
      <w:r w:rsidR="00C6554A">
        <w:br w:type="page"/>
      </w:r>
    </w:p>
    <w:p w14:paraId="30221FD2" w14:textId="2A8C0209" w:rsidR="002C74C0" w:rsidRDefault="009E0F81">
      <w:r>
        <w:lastRenderedPageBreak/>
        <w:t>BMI Calculator:</w:t>
      </w:r>
    </w:p>
    <w:p w14:paraId="4BE2F77C" w14:textId="6426690B" w:rsidR="009E0F81" w:rsidRDefault="009E0F81">
      <w:r>
        <w:t>Step 1: Creation of project with MVC.</w:t>
      </w:r>
    </w:p>
    <w:p w14:paraId="6BBECE7D" w14:textId="6ADBA7C9" w:rsidR="009E0F81" w:rsidRDefault="009E0F81">
      <w:r>
        <w:rPr>
          <w:noProof/>
        </w:rPr>
        <w:drawing>
          <wp:inline distT="0" distB="0" distL="0" distR="0" wp14:anchorId="4F076C35" wp14:editId="64A192FE">
            <wp:extent cx="5486400" cy="3085465"/>
            <wp:effectExtent l="0" t="0" r="0" b="635"/>
            <wp:docPr id="1102823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231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E303" w14:textId="13B741E1" w:rsidR="009E0F81" w:rsidRDefault="009E0F81">
      <w:r>
        <w:t>Step 2:</w:t>
      </w:r>
    </w:p>
    <w:p w14:paraId="242E9218" w14:textId="36375448" w:rsidR="009E0F81" w:rsidRDefault="009E0F81">
      <w:r>
        <w:t>Configure project as per directory and title.</w:t>
      </w:r>
    </w:p>
    <w:p w14:paraId="089EB3C6" w14:textId="4F87FB69" w:rsidR="009E0F81" w:rsidRDefault="009E0F81">
      <w:r>
        <w:rPr>
          <w:noProof/>
        </w:rPr>
        <w:drawing>
          <wp:inline distT="0" distB="0" distL="0" distR="0" wp14:anchorId="6C63A68F" wp14:editId="0396C8F4">
            <wp:extent cx="5486400" cy="3087370"/>
            <wp:effectExtent l="0" t="0" r="0" b="0"/>
            <wp:docPr id="11408030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309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371D" w14:textId="06472B6E" w:rsidR="00044357" w:rsidRDefault="00044357">
      <w:r>
        <w:br w:type="page"/>
      </w:r>
    </w:p>
    <w:p w14:paraId="7359D0E8" w14:textId="33B542CF" w:rsidR="00044357" w:rsidRDefault="00044357">
      <w:r>
        <w:lastRenderedPageBreak/>
        <w:t>Step 3:</w:t>
      </w:r>
    </w:p>
    <w:p w14:paraId="6965AD6D" w14:textId="48598CCF" w:rsidR="00153F6A" w:rsidRPr="004A6E60" w:rsidRDefault="00153F6A">
      <w:pPr>
        <w:rPr>
          <w:u w:val="single"/>
        </w:rPr>
      </w:pPr>
      <w:r w:rsidRPr="004A6E60">
        <w:rPr>
          <w:u w:val="single"/>
        </w:rPr>
        <w:t>Model</w:t>
      </w:r>
    </w:p>
    <w:p w14:paraId="210EF495" w14:textId="671B681F" w:rsidR="007855C2" w:rsidRDefault="007855C2">
      <w:r>
        <w:t>For main logic which is useful to get BMI calculations.</w:t>
      </w:r>
    </w:p>
    <w:p w14:paraId="53C31FE7" w14:textId="7943BE4F" w:rsidR="007855C2" w:rsidRDefault="007855C2">
      <w:r>
        <w:t>Code:</w:t>
      </w:r>
    </w:p>
    <w:p w14:paraId="00394C1F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29E168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B929B3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Assignment1.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Models;</w:t>
      </w:r>
      <w:proofErr w:type="gramEnd"/>
    </w:p>
    <w:p w14:paraId="108194DE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638BE25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9E385CE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8910D0D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Jinish_Assignement1</w:t>
      </w:r>
    </w:p>
    <w:p w14:paraId="3FAE5DB3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4D7BCA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A92AD1A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807AB8A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94CB8F5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"Please first enter Weight of the body."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F605117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Weight_236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D13C124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9E53721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"Please first enter height of the body."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980B78A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Height_236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A0E1F12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CalculateBMI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CACBC7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F8941F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BMI_236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5B57226E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38D0C681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BMI_236 = (Weight_236 / (Height_236 * Height_236)) 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703;</w:t>
      </w:r>
      <w:proofErr w:type="gramEnd"/>
    </w:p>
    <w:p w14:paraId="3C5C216C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>)BMI_236, 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57B0EEA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F80950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211475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B601C2" w14:textId="3A20B012" w:rsidR="004A6E60" w:rsidRPr="004A6E60" w:rsidRDefault="004A6E60" w:rsidP="007855C2">
      <w:pPr>
        <w:autoSpaceDE w:val="0"/>
        <w:autoSpaceDN w:val="0"/>
        <w:adjustRightInd w:val="0"/>
        <w:spacing w:before="0" w:after="0" w:line="240" w:lineRule="auto"/>
      </w:pPr>
      <w:r w:rsidRPr="004A6E60">
        <w:rPr>
          <w:rFonts w:cs="Cascadia Mono"/>
          <w:color w:val="000000"/>
          <w:sz w:val="24"/>
          <w:szCs w:val="24"/>
        </w:rPr>
        <w:t>Screenshot</w:t>
      </w:r>
      <w:r w:rsidR="007855C2" w:rsidRPr="004A6E60">
        <w:rPr>
          <w:rFonts w:cs="Cascadia Mono"/>
          <w:color w:val="000000"/>
          <w:sz w:val="19"/>
          <w:szCs w:val="19"/>
        </w:rPr>
        <w:t>:</w:t>
      </w:r>
      <w:r w:rsidRPr="004A6E60">
        <w:t xml:space="preserve"> </w:t>
      </w:r>
    </w:p>
    <w:p w14:paraId="1409BAA4" w14:textId="74136386" w:rsidR="004A6E60" w:rsidRDefault="004A6E60" w:rsidP="007855C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58AD7D9" wp14:editId="5119EE6F">
            <wp:extent cx="5486400" cy="3087370"/>
            <wp:effectExtent l="0" t="0" r="0" b="0"/>
            <wp:docPr id="1312391126" name="Picture 3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1126" name="Picture 3" descr="A picture containing text, screenshot, display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5976" w14:textId="77777777" w:rsidR="004A6E60" w:rsidRDefault="004A6E60">
      <w:pPr>
        <w:rPr>
          <w:rFonts w:cs="Cascadia Mono"/>
          <w:color w:val="000000"/>
          <w:sz w:val="24"/>
          <w:szCs w:val="24"/>
          <w:u w:val="single"/>
        </w:rPr>
      </w:pPr>
      <w:r w:rsidRPr="004A6E60">
        <w:rPr>
          <w:rFonts w:cs="Cascadia Mono"/>
          <w:color w:val="000000"/>
          <w:sz w:val="24"/>
          <w:szCs w:val="24"/>
          <w:u w:val="single"/>
        </w:rPr>
        <w:lastRenderedPageBreak/>
        <w:t>Controller:</w:t>
      </w:r>
    </w:p>
    <w:p w14:paraId="359A0695" w14:textId="72DBA182" w:rsidR="004A6E60" w:rsidRPr="004A6E60" w:rsidRDefault="004A6E60">
      <w:pPr>
        <w:rPr>
          <w:rFonts w:cs="Cascadia Mono"/>
          <w:color w:val="000000"/>
          <w:sz w:val="24"/>
          <w:szCs w:val="24"/>
        </w:rPr>
      </w:pPr>
      <w:r>
        <w:rPr>
          <w:rFonts w:cs="Cascadia Mono"/>
          <w:color w:val="000000"/>
          <w:sz w:val="24"/>
          <w:szCs w:val="24"/>
        </w:rPr>
        <w:t>Using controller to control which template will be used as GET request and POST request.</w:t>
      </w:r>
    </w:p>
    <w:p w14:paraId="0F0F8934" w14:textId="77777777" w:rsidR="004A6E60" w:rsidRDefault="004A6E60">
      <w:pPr>
        <w:rPr>
          <w:rFonts w:cs="Cascadia Mono"/>
          <w:color w:val="000000"/>
          <w:sz w:val="24"/>
          <w:szCs w:val="24"/>
          <w:u w:val="single"/>
        </w:rPr>
      </w:pPr>
      <w:r>
        <w:rPr>
          <w:rFonts w:cs="Cascadia Mono"/>
          <w:color w:val="000000"/>
          <w:sz w:val="24"/>
          <w:szCs w:val="24"/>
          <w:u w:val="single"/>
        </w:rPr>
        <w:t>Code:</w:t>
      </w:r>
    </w:p>
    <w:p w14:paraId="00BC9A27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Assignment1.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Models;</w:t>
      </w:r>
      <w:proofErr w:type="gramEnd"/>
    </w:p>
    <w:p w14:paraId="5E7284D6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EE832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FEC564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9E77781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Assignment1.Controllers</w:t>
      </w:r>
    </w:p>
    <w:p w14:paraId="2FE0521A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BA78CD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</w:t>
      </w:r>
    </w:p>
    <w:p w14:paraId="4BB923A5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993C3F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logger;</w:t>
      </w:r>
      <w:proofErr w:type="gramEnd"/>
    </w:p>
    <w:p w14:paraId="49A9056B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441AD1D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logger)</w:t>
      </w:r>
    </w:p>
    <w:p w14:paraId="169B2A2C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AD9E8B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logger;</w:t>
      </w:r>
      <w:proofErr w:type="gramEnd"/>
    </w:p>
    <w:p w14:paraId="74A81C0D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490B97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D4E9D36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BF1F61D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7B73AD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119615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ViewBag.BmiValue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48B75C20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3D560FD1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A996C0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0904B6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706A676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52CEFBB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Jinish_Assignement1 model)</w:t>
      </w:r>
    </w:p>
    <w:p w14:paraId="37F5C44F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78C956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D0E2C0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97B8EB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ViewBag.BMI_236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model.CalculateBMI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9DC8B2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29066B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DE801B9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9701A7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ViewBag.BmiValue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54274FCA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2CD66C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View(model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A2A9F22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27DA83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13F68113" w14:textId="77777777" w:rsidR="004A6E60" w:rsidRDefault="004A6E60" w:rsidP="004A6E60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9821F4" w14:textId="255B7CD6" w:rsidR="004A6E60" w:rsidRDefault="004A6E60" w:rsidP="004A6E60">
      <w:pPr>
        <w:ind w:left="720"/>
        <w:rPr>
          <w:rFonts w:cs="Cascadia Mono"/>
          <w:color w:val="000000"/>
          <w:sz w:val="19"/>
          <w:szCs w:val="19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4A6E60">
        <w:rPr>
          <w:rFonts w:cs="Cascadia Mono"/>
          <w:color w:val="000000"/>
          <w:sz w:val="19"/>
          <w:szCs w:val="19"/>
          <w:u w:val="single"/>
        </w:rPr>
        <w:br w:type="page"/>
      </w:r>
    </w:p>
    <w:p w14:paraId="06277E4A" w14:textId="65B6C8BF" w:rsidR="004A6E60" w:rsidRDefault="004A6E60" w:rsidP="004A6E60">
      <w:pPr>
        <w:rPr>
          <w:rFonts w:cs="Cascadia Mono"/>
          <w:color w:val="000000"/>
          <w:sz w:val="19"/>
          <w:szCs w:val="19"/>
          <w:u w:val="single"/>
        </w:rPr>
      </w:pPr>
      <w:r w:rsidRPr="004A6E60">
        <w:rPr>
          <w:rFonts w:cs="Cascadia Mono"/>
          <w:color w:val="000000"/>
          <w:sz w:val="24"/>
          <w:szCs w:val="24"/>
          <w:u w:val="single"/>
        </w:rPr>
        <w:lastRenderedPageBreak/>
        <w:t>Screenshot</w:t>
      </w:r>
      <w:r>
        <w:rPr>
          <w:rFonts w:cs="Cascadia Mono"/>
          <w:color w:val="000000"/>
          <w:sz w:val="19"/>
          <w:szCs w:val="19"/>
          <w:u w:val="single"/>
        </w:rPr>
        <w:t>:</w:t>
      </w:r>
    </w:p>
    <w:p w14:paraId="64EAB596" w14:textId="3DA3C5D5" w:rsidR="00DA6E34" w:rsidRPr="004A6E60" w:rsidRDefault="00DA6E34" w:rsidP="004A6E60">
      <w:pPr>
        <w:rPr>
          <w:rFonts w:cs="Cascadia Mono"/>
          <w:color w:val="000000"/>
          <w:sz w:val="19"/>
          <w:szCs w:val="19"/>
          <w:u w:val="single"/>
        </w:rPr>
      </w:pPr>
      <w:r>
        <w:rPr>
          <w:noProof/>
        </w:rPr>
        <w:drawing>
          <wp:inline distT="0" distB="0" distL="0" distR="0" wp14:anchorId="3D70CACA" wp14:editId="6D6DABC0">
            <wp:extent cx="5486400" cy="3087370"/>
            <wp:effectExtent l="0" t="0" r="0" b="0"/>
            <wp:docPr id="396660558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0558" name="Picture 4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0E46" w14:textId="77777777" w:rsidR="007855C2" w:rsidRDefault="007855C2" w:rsidP="007855C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DCEDC6" w14:textId="5984241B" w:rsidR="007855C2" w:rsidRDefault="008746A9">
      <w:pPr>
        <w:rPr>
          <w:sz w:val="24"/>
          <w:szCs w:val="24"/>
        </w:rPr>
      </w:pPr>
      <w:r>
        <w:rPr>
          <w:sz w:val="24"/>
          <w:szCs w:val="24"/>
        </w:rPr>
        <w:t>HTML file: Index.html</w:t>
      </w:r>
    </w:p>
    <w:p w14:paraId="38E210F8" w14:textId="10ED5237" w:rsidR="00560FEE" w:rsidRDefault="00560FEE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034AD7B2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Jinish_Assignement1</w:t>
      </w:r>
    </w:p>
    <w:p w14:paraId="69417A8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1006E6C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"BMI Calculator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D09804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64B9FB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3F94A5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365C33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7BFDB2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/site.css"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4C08888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428E57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5B7DA4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='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color:red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'&gt;</w:t>
      </w:r>
      <w:r>
        <w:rPr>
          <w:rFonts w:ascii="Cascadia Mono" w:hAnsi="Cascadia Mono" w:cs="Cascadia Mono"/>
          <w:color w:val="000000"/>
          <w:sz w:val="19"/>
          <w:szCs w:val="19"/>
        </w:rPr>
        <w:t>@ViewBag.title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EFD4D9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53B42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57F362F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4C4E6F6E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7815BE4D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 row col-12"&gt;</w:t>
      </w:r>
    </w:p>
    <w:p w14:paraId="75328D06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Your Weight 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592587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Weight_236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="Weight in Pound"/&gt;</w:t>
      </w:r>
    </w:p>
    <w:p w14:paraId="0A0179BF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A855B9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5ED8308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Weight_236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='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color:red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'&gt;&lt;/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C8A83E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EB204D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 row col-12"&gt;</w:t>
      </w:r>
    </w:p>
    <w:p w14:paraId="3E42F247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Your Height 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557280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Height_236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="Height in Inches"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E1650C5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257F37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Height_236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='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color:red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'&gt;&lt;/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8E3F2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1A1475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 row col-12"&gt;</w:t>
      </w:r>
    </w:p>
    <w:p w14:paraId="6D8FC36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489D8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Your Body Mass Index is 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D07D7D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@ViewBag.BMI_236</w:t>
      </w:r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14:paraId="5C6B13C1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E1A9CF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3C23BE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"&gt;</w:t>
      </w:r>
    </w:p>
    <w:p w14:paraId="7C341D0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="butt "&gt;</w:t>
      </w:r>
    </w:p>
    <w:p w14:paraId="764B13EC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-primary"&gt;</w:t>
      </w:r>
    </w:p>
    <w:p w14:paraId="39483859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Calculate</w:t>
      </w:r>
    </w:p>
    <w:p w14:paraId="22A692AA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553F8C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</w:t>
      </w:r>
    </w:p>
    <w:p w14:paraId="4073DC1D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-outline-secondary"&gt;</w:t>
      </w:r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D020EC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8BD626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A35687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E3B7A5E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D255C5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discription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row justify-content-start"&gt;</w:t>
      </w:r>
    </w:p>
    <w:p w14:paraId="02313685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BMI Index range according for health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053886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UnderWeight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18.5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564CF8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Normal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18.5-24.9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D379DF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OverWeight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25-29.9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F72731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Obesity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&gt;=30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A77212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FEC43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A7AA5E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3FC4CC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6D881F" w14:textId="77777777" w:rsidR="00560FEE" w:rsidRDefault="00560FEE" w:rsidP="00560FE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E60F20" w14:textId="4DE0ED83" w:rsidR="008746A9" w:rsidRDefault="001D4157">
      <w:pPr>
        <w:rPr>
          <w:sz w:val="24"/>
          <w:szCs w:val="24"/>
        </w:rPr>
      </w:pPr>
      <w:r>
        <w:rPr>
          <w:sz w:val="24"/>
          <w:szCs w:val="24"/>
        </w:rPr>
        <w:t>Screenshot:</w:t>
      </w:r>
    </w:p>
    <w:p w14:paraId="4E2134DE" w14:textId="5A8B2718" w:rsidR="00593C09" w:rsidRDefault="00593C09">
      <w:pPr>
        <w:rPr>
          <w:sz w:val="24"/>
          <w:szCs w:val="24"/>
        </w:rPr>
      </w:pPr>
      <w:r w:rsidRPr="00593C09">
        <w:rPr>
          <w:sz w:val="24"/>
          <w:szCs w:val="24"/>
        </w:rPr>
        <w:drawing>
          <wp:inline distT="0" distB="0" distL="0" distR="0" wp14:anchorId="6976E640" wp14:editId="2E18D2DA">
            <wp:extent cx="5486400" cy="3086100"/>
            <wp:effectExtent l="0" t="0" r="0" b="0"/>
            <wp:docPr id="109179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962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2A0" w14:textId="5C8E5BB4" w:rsidR="00593C09" w:rsidRDefault="00593C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0D49724C" w14:textId="5DE9892D" w:rsidR="00593C09" w:rsidRDefault="00A62F24">
      <w:r w:rsidRPr="001941B5">
        <w:t>Static output:</w:t>
      </w:r>
    </w:p>
    <w:p w14:paraId="634B6230" w14:textId="7743980D" w:rsidR="001941B5" w:rsidRDefault="00D84BF5" w:rsidP="00D84BF5">
      <w:r>
        <w:rPr>
          <w:noProof/>
        </w:rPr>
        <w:drawing>
          <wp:inline distT="0" distB="0" distL="0" distR="0" wp14:anchorId="3435C9D8" wp14:editId="4BA3F5A2">
            <wp:extent cx="5486400" cy="3086100"/>
            <wp:effectExtent l="0" t="0" r="0" b="0"/>
            <wp:docPr id="7462668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685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6DDC" w14:textId="77777777" w:rsidR="00D84BF5" w:rsidRDefault="00D84BF5" w:rsidP="00D84BF5"/>
    <w:p w14:paraId="2B2A4715" w14:textId="755EA30D" w:rsidR="00D84BF5" w:rsidRDefault="00D84BF5" w:rsidP="00D84BF5">
      <w:r>
        <w:t>Examples:</w:t>
      </w:r>
    </w:p>
    <w:p w14:paraId="6EF0D586" w14:textId="2E438EDA" w:rsidR="002D464E" w:rsidRDefault="002D464E" w:rsidP="00D84BF5">
      <w:r>
        <w:rPr>
          <w:noProof/>
        </w:rPr>
        <w:drawing>
          <wp:inline distT="0" distB="0" distL="0" distR="0" wp14:anchorId="6D0C5537" wp14:editId="4FD7B6A4">
            <wp:extent cx="5486400" cy="3086100"/>
            <wp:effectExtent l="0" t="0" r="0" b="0"/>
            <wp:docPr id="10098791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916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FB39" w14:textId="5C07CA47" w:rsidR="002D464E" w:rsidRPr="001941B5" w:rsidRDefault="002D464E" w:rsidP="00D84BF5">
      <w:r>
        <w:rPr>
          <w:noProof/>
        </w:rPr>
        <w:lastRenderedPageBreak/>
        <w:drawing>
          <wp:inline distT="0" distB="0" distL="0" distR="0" wp14:anchorId="75D91526" wp14:editId="272226F6">
            <wp:extent cx="5486400" cy="3086100"/>
            <wp:effectExtent l="0" t="0" r="0" b="0"/>
            <wp:docPr id="16178927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270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64E" w:rsidRPr="001941B5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AAF67" w14:textId="77777777" w:rsidR="0012207D" w:rsidRDefault="0012207D" w:rsidP="00C6554A">
      <w:pPr>
        <w:spacing w:before="0" w:after="0" w:line="240" w:lineRule="auto"/>
      </w:pPr>
      <w:r>
        <w:separator/>
      </w:r>
    </w:p>
  </w:endnote>
  <w:endnote w:type="continuationSeparator" w:id="0">
    <w:p w14:paraId="220A286F" w14:textId="77777777" w:rsidR="0012207D" w:rsidRDefault="0012207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44DE4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DECB7" w14:textId="77777777" w:rsidR="0012207D" w:rsidRDefault="0012207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54C2D75" w14:textId="77777777" w:rsidR="0012207D" w:rsidRDefault="0012207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20907981">
    <w:abstractNumId w:val="9"/>
  </w:num>
  <w:num w:numId="2" w16cid:durableId="1341086964">
    <w:abstractNumId w:val="8"/>
  </w:num>
  <w:num w:numId="3" w16cid:durableId="2092659993">
    <w:abstractNumId w:val="8"/>
  </w:num>
  <w:num w:numId="4" w16cid:durableId="2130588353">
    <w:abstractNumId w:val="9"/>
  </w:num>
  <w:num w:numId="5" w16cid:durableId="1715230779">
    <w:abstractNumId w:val="12"/>
  </w:num>
  <w:num w:numId="6" w16cid:durableId="749695125">
    <w:abstractNumId w:val="10"/>
  </w:num>
  <w:num w:numId="7" w16cid:durableId="114494727">
    <w:abstractNumId w:val="11"/>
  </w:num>
  <w:num w:numId="8" w16cid:durableId="776606672">
    <w:abstractNumId w:val="7"/>
  </w:num>
  <w:num w:numId="9" w16cid:durableId="2051802077">
    <w:abstractNumId w:val="6"/>
  </w:num>
  <w:num w:numId="10" w16cid:durableId="521558250">
    <w:abstractNumId w:val="5"/>
  </w:num>
  <w:num w:numId="11" w16cid:durableId="616569016">
    <w:abstractNumId w:val="4"/>
  </w:num>
  <w:num w:numId="12" w16cid:durableId="5639004">
    <w:abstractNumId w:val="3"/>
  </w:num>
  <w:num w:numId="13" w16cid:durableId="1689135850">
    <w:abstractNumId w:val="2"/>
  </w:num>
  <w:num w:numId="14" w16cid:durableId="343478228">
    <w:abstractNumId w:val="1"/>
  </w:num>
  <w:num w:numId="15" w16cid:durableId="1116290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81"/>
    <w:rsid w:val="00044357"/>
    <w:rsid w:val="0012207D"/>
    <w:rsid w:val="00153F6A"/>
    <w:rsid w:val="001941B5"/>
    <w:rsid w:val="001D4157"/>
    <w:rsid w:val="002554CD"/>
    <w:rsid w:val="00293B83"/>
    <w:rsid w:val="002B4294"/>
    <w:rsid w:val="002D464E"/>
    <w:rsid w:val="002F0448"/>
    <w:rsid w:val="00333D0D"/>
    <w:rsid w:val="004A6E60"/>
    <w:rsid w:val="004C049F"/>
    <w:rsid w:val="005000E2"/>
    <w:rsid w:val="00560FEE"/>
    <w:rsid w:val="00593C09"/>
    <w:rsid w:val="006A3CE7"/>
    <w:rsid w:val="007855C2"/>
    <w:rsid w:val="008746A9"/>
    <w:rsid w:val="009E0F81"/>
    <w:rsid w:val="00A62F24"/>
    <w:rsid w:val="00C6554A"/>
    <w:rsid w:val="00D84BF5"/>
    <w:rsid w:val="00DA6E34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14DCC"/>
  <w15:chartTrackingRefBased/>
  <w15:docId w15:val="{3624E5DA-5BCC-41FD-9222-756821D1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nis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D241C-38CA-4115-9EF4-0E7DD964B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15</TotalTime>
  <Pages>8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jinish patel</dc:creator>
  <cp:keywords/>
  <dc:description/>
  <cp:lastModifiedBy>Jinish Prakashbhai Patel</cp:lastModifiedBy>
  <cp:revision>15</cp:revision>
  <cp:lastPrinted>2023-06-02T01:23:00Z</cp:lastPrinted>
  <dcterms:created xsi:type="dcterms:W3CDTF">2023-06-02T01:09:00Z</dcterms:created>
  <dcterms:modified xsi:type="dcterms:W3CDTF">2023-06-02T01:24:00Z</dcterms:modified>
</cp:coreProperties>
</file>